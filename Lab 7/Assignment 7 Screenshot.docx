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AEC" w:rsidRDefault="00804589">
      <w:proofErr w:type="spellStart"/>
      <w:r>
        <w:t>Assignment</w:t>
      </w:r>
      <w:proofErr w:type="spellEnd"/>
      <w:r>
        <w:t xml:space="preserve"> 1</w:t>
      </w:r>
    </w:p>
    <w:p w:rsidR="00804589" w:rsidRDefault="00804589">
      <w:r>
        <w:rPr>
          <w:noProof/>
          <w:lang w:eastAsia="nl-NL"/>
        </w:rPr>
        <w:drawing>
          <wp:inline distT="0" distB="0" distL="0" distR="0" wp14:anchorId="29FB10BC" wp14:editId="36597FD0">
            <wp:extent cx="8892540" cy="500189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89" w:rsidRDefault="00804589"/>
    <w:p w:rsidR="00804589" w:rsidRDefault="00804589">
      <w:r>
        <w:rPr>
          <w:noProof/>
          <w:lang w:eastAsia="nl-NL"/>
        </w:rPr>
        <w:drawing>
          <wp:inline distT="0" distB="0" distL="0" distR="0" wp14:anchorId="5DAEB659" wp14:editId="01394FE2">
            <wp:extent cx="8892540" cy="5001895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89" w:rsidRDefault="00804589"/>
    <w:p w:rsidR="00804589" w:rsidRDefault="00804589"/>
    <w:p w:rsidR="00804589" w:rsidRDefault="00804589">
      <w:r>
        <w:rPr>
          <w:noProof/>
          <w:lang w:eastAsia="nl-NL"/>
        </w:rPr>
        <w:drawing>
          <wp:inline distT="0" distB="0" distL="0" distR="0" wp14:anchorId="2B17D99A" wp14:editId="24E0C892">
            <wp:extent cx="8892540" cy="5001895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89" w:rsidRDefault="00804589"/>
    <w:p w:rsidR="00804589" w:rsidRDefault="00804589">
      <w:r>
        <w:rPr>
          <w:noProof/>
          <w:lang w:eastAsia="nl-NL"/>
        </w:rPr>
        <w:drawing>
          <wp:inline distT="0" distB="0" distL="0" distR="0" wp14:anchorId="2F7CBC6E" wp14:editId="71D44BCA">
            <wp:extent cx="8892540" cy="5001895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89" w:rsidRDefault="00804589"/>
    <w:p w:rsidR="00804589" w:rsidRDefault="00804589"/>
    <w:p w:rsidR="00804589" w:rsidRDefault="00804589">
      <w:proofErr w:type="spellStart"/>
      <w:r>
        <w:t>Assignment</w:t>
      </w:r>
      <w:proofErr w:type="spellEnd"/>
      <w:r>
        <w:t xml:space="preserve"> 2</w:t>
      </w:r>
    </w:p>
    <w:p w:rsidR="00804589" w:rsidRDefault="00804589"/>
    <w:p w:rsidR="00804589" w:rsidRDefault="0042527E">
      <w:r>
        <w:rPr>
          <w:noProof/>
          <w:lang w:eastAsia="nl-NL"/>
        </w:rPr>
        <w:drawing>
          <wp:inline distT="0" distB="0" distL="0" distR="0" wp14:anchorId="07704626" wp14:editId="48BBD766">
            <wp:extent cx="8892540" cy="5001895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7E" w:rsidRDefault="0042527E"/>
    <w:p w:rsidR="0042527E" w:rsidRDefault="0042527E">
      <w:r>
        <w:rPr>
          <w:noProof/>
          <w:lang w:eastAsia="nl-NL"/>
        </w:rPr>
        <w:drawing>
          <wp:inline distT="0" distB="0" distL="0" distR="0" wp14:anchorId="7F2B3FBC" wp14:editId="6F45DDF0">
            <wp:extent cx="8892540" cy="5001895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7E" w:rsidRDefault="0042527E">
      <w:r>
        <w:rPr>
          <w:noProof/>
          <w:lang w:eastAsia="nl-NL"/>
        </w:rPr>
        <w:drawing>
          <wp:inline distT="0" distB="0" distL="0" distR="0" wp14:anchorId="145700B1" wp14:editId="6E4E6180">
            <wp:extent cx="8892540" cy="5001895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7E" w:rsidRDefault="0042527E"/>
    <w:p w:rsidR="0042527E" w:rsidRDefault="0042527E"/>
    <w:p w:rsidR="0042527E" w:rsidRDefault="0042527E">
      <w:proofErr w:type="spellStart"/>
      <w:r>
        <w:t>Assignment</w:t>
      </w:r>
      <w:proofErr w:type="spellEnd"/>
      <w:r>
        <w:t xml:space="preserve"> 3</w:t>
      </w:r>
    </w:p>
    <w:p w:rsidR="0042527E" w:rsidRDefault="0042527E">
      <w:r>
        <w:rPr>
          <w:noProof/>
          <w:lang w:eastAsia="nl-NL"/>
        </w:rPr>
        <w:drawing>
          <wp:inline distT="0" distB="0" distL="0" distR="0" wp14:anchorId="1B76FE9F" wp14:editId="6341D679">
            <wp:extent cx="8892540" cy="5001895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7E" w:rsidRDefault="0042527E"/>
    <w:p w:rsidR="0042527E" w:rsidRDefault="0042527E">
      <w:r>
        <w:rPr>
          <w:noProof/>
          <w:lang w:eastAsia="nl-NL"/>
        </w:rPr>
        <w:drawing>
          <wp:inline distT="0" distB="0" distL="0" distR="0" wp14:anchorId="432B60D3" wp14:editId="6BF87B2F">
            <wp:extent cx="8892540" cy="5001895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7E" w:rsidRDefault="0042527E"/>
    <w:p w:rsidR="0042527E" w:rsidRDefault="0042527E"/>
    <w:p w:rsidR="0042527E" w:rsidRDefault="0042527E">
      <w:proofErr w:type="spellStart"/>
      <w:r>
        <w:t>Assignment</w:t>
      </w:r>
      <w:proofErr w:type="spellEnd"/>
      <w:r>
        <w:t xml:space="preserve"> 4</w:t>
      </w:r>
    </w:p>
    <w:p w:rsidR="0042527E" w:rsidRDefault="0042527E">
      <w:r>
        <w:rPr>
          <w:noProof/>
          <w:lang w:eastAsia="nl-NL"/>
        </w:rPr>
        <w:drawing>
          <wp:inline distT="0" distB="0" distL="0" distR="0" wp14:anchorId="14F1695C" wp14:editId="0E97C34F">
            <wp:extent cx="8892540" cy="5001895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7E" w:rsidRDefault="0042527E"/>
    <w:p w:rsidR="0042527E" w:rsidRDefault="0042527E">
      <w:r>
        <w:rPr>
          <w:noProof/>
          <w:lang w:eastAsia="nl-NL"/>
        </w:rPr>
        <w:drawing>
          <wp:inline distT="0" distB="0" distL="0" distR="0" wp14:anchorId="1634F4B0" wp14:editId="000EC2C7">
            <wp:extent cx="8892540" cy="5001895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7E" w:rsidRDefault="0042527E"/>
    <w:p w:rsidR="0042527E" w:rsidRDefault="0042527E">
      <w:r>
        <w:rPr>
          <w:noProof/>
          <w:lang w:eastAsia="nl-NL"/>
        </w:rPr>
        <w:drawing>
          <wp:inline distT="0" distB="0" distL="0" distR="0" wp14:anchorId="63514C92" wp14:editId="16520972">
            <wp:extent cx="8892540" cy="5001895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527E" w:rsidSect="00804589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589"/>
    <w:rsid w:val="00105200"/>
    <w:rsid w:val="0042527E"/>
    <w:rsid w:val="00432D44"/>
    <w:rsid w:val="00632008"/>
    <w:rsid w:val="00804589"/>
    <w:rsid w:val="00CF6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FF1B8"/>
  <w15:chartTrackingRefBased/>
  <w15:docId w15:val="{41FFD43C-2192-47C5-AA47-D2D7D1057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B6844066.dotm</Template>
  <TotalTime>27</TotalTime>
  <Pages>12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Groningen</Company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F.J. Simanjuntak</dc:creator>
  <cp:keywords/>
  <dc:description/>
  <cp:lastModifiedBy>F.J. Simanjuntak</cp:lastModifiedBy>
  <cp:revision>1</cp:revision>
  <dcterms:created xsi:type="dcterms:W3CDTF">2018-01-18T10:25:00Z</dcterms:created>
  <dcterms:modified xsi:type="dcterms:W3CDTF">2018-01-18T10:53:00Z</dcterms:modified>
</cp:coreProperties>
</file>